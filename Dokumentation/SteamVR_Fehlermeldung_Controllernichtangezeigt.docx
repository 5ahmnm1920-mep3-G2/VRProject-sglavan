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A3909" w14:textId="77777777" w:rsidR="001C09C1" w:rsidRDefault="00726836">
      <w:pPr>
        <w:pStyle w:val="Date"/>
      </w:pPr>
      <w:r>
        <w:t>Sarah Glavan</w:t>
      </w:r>
    </w:p>
    <w:p w14:paraId="3F0AD0E2" w14:textId="77777777" w:rsidR="001C09C1" w:rsidRDefault="00726836">
      <w:pPr>
        <w:pStyle w:val="Title"/>
      </w:pPr>
      <w:r>
        <w:t>Dokumentation vr Projekt “Find The city”</w:t>
      </w:r>
    </w:p>
    <w:p w14:paraId="1CFC33F0" w14:textId="77777777" w:rsidR="001C09C1" w:rsidRDefault="00726836">
      <w:pPr>
        <w:pStyle w:val="Heading1"/>
      </w:pPr>
      <w:r>
        <w:t>Planung</w:t>
      </w:r>
    </w:p>
    <w:p w14:paraId="12613CC1" w14:textId="77777777" w:rsidR="001C09C1" w:rsidRPr="008F2153" w:rsidRDefault="008F2153">
      <w:pPr>
        <w:rPr>
          <w:lang w:val="de-DE"/>
        </w:rPr>
      </w:pPr>
      <w:r w:rsidRPr="008F2153">
        <w:rPr>
          <w:lang w:val="de-DE"/>
        </w:rPr>
        <w:t>Uns wurde die Aufgabe ge</w:t>
      </w:r>
      <w:r>
        <w:rPr>
          <w:lang w:val="de-DE"/>
        </w:rPr>
        <w:t xml:space="preserve">geben ein VR Spiel zu erstellen welches einen Globus enthält. Ich </w:t>
      </w:r>
      <w:proofErr w:type="gramStart"/>
      <w:r>
        <w:rPr>
          <w:lang w:val="de-DE"/>
        </w:rPr>
        <w:t>hab</w:t>
      </w:r>
      <w:proofErr w:type="gramEnd"/>
      <w:r>
        <w:rPr>
          <w:lang w:val="de-DE"/>
        </w:rPr>
        <w:t xml:space="preserve"> für mein Spiel die </w:t>
      </w:r>
      <w:proofErr w:type="spellStart"/>
      <w:r>
        <w:rPr>
          <w:lang w:val="de-DE"/>
        </w:rPr>
        <w:t>Oculus</w:t>
      </w:r>
      <w:proofErr w:type="spellEnd"/>
      <w:r>
        <w:rPr>
          <w:lang w:val="de-DE"/>
        </w:rPr>
        <w:t xml:space="preserve"> Rift als Plattform gewählt.</w:t>
      </w:r>
    </w:p>
    <w:p w14:paraId="3764854A" w14:textId="77777777" w:rsidR="001C09C1" w:rsidRPr="00022A5D" w:rsidRDefault="00022A5D" w:rsidP="00022A5D">
      <w:pPr>
        <w:pStyle w:val="Heading2"/>
        <w:numPr>
          <w:ilvl w:val="0"/>
          <w:numId w:val="0"/>
        </w:numPr>
        <w:ind w:left="720" w:hanging="360"/>
        <w:rPr>
          <w:lang w:val="de-DE"/>
        </w:rPr>
      </w:pPr>
      <w:r w:rsidRPr="00022A5D">
        <w:rPr>
          <w:lang w:val="de-DE"/>
        </w:rPr>
        <w:t>Idee:</w:t>
      </w:r>
    </w:p>
    <w:p w14:paraId="265A452C" w14:textId="77777777" w:rsidR="001C09C1" w:rsidRDefault="00022A5D" w:rsidP="00022A5D">
      <w:pPr>
        <w:pStyle w:val="Heading3"/>
        <w:numPr>
          <w:ilvl w:val="0"/>
          <w:numId w:val="0"/>
        </w:numPr>
        <w:ind w:left="720"/>
        <w:rPr>
          <w:lang w:val="de-DE"/>
        </w:rPr>
      </w:pPr>
      <w:r w:rsidRPr="00022A5D">
        <w:rPr>
          <w:lang w:val="de-DE"/>
        </w:rPr>
        <w:t xml:space="preserve">Der Spieler </w:t>
      </w:r>
      <w:r>
        <w:rPr>
          <w:lang w:val="de-DE"/>
        </w:rPr>
        <w:t xml:space="preserve">befindet sich in einer Halle, in welcher sich in der Mitte ein riesiger Globus befindet. Über diesem Globus leuchten Städtenamen auf. Der Spieler muss dann anschließend im Raum jene Wand finden, auf welcher Bilder zur jeweiligen Stadt ausgestellt sind. Drückt er den Button an jener Wand, so bekommt er einen Punkt. Für jedes </w:t>
      </w:r>
      <w:r w:rsidR="009431A0">
        <w:rPr>
          <w:lang w:val="de-DE"/>
        </w:rPr>
        <w:t>Mal,</w:t>
      </w:r>
      <w:r>
        <w:rPr>
          <w:lang w:val="de-DE"/>
        </w:rPr>
        <w:t xml:space="preserve"> wenn er den falschen Button drückt, wird ein Punkt abgezogen</w:t>
      </w:r>
      <w:r w:rsidR="005C2810">
        <w:rPr>
          <w:lang w:val="de-DE"/>
        </w:rPr>
        <w:t>.</w:t>
      </w:r>
    </w:p>
    <w:p w14:paraId="701C61ED" w14:textId="77777777" w:rsidR="009431A0" w:rsidRDefault="009431A0" w:rsidP="00022A5D">
      <w:pPr>
        <w:pStyle w:val="Heading3"/>
        <w:numPr>
          <w:ilvl w:val="0"/>
          <w:numId w:val="0"/>
        </w:numPr>
        <w:ind w:left="720"/>
        <w:rPr>
          <w:lang w:val="de-DE"/>
        </w:rPr>
      </w:pPr>
      <w:r>
        <w:rPr>
          <w:noProof/>
          <w:lang w:val="de-DE"/>
        </w:rPr>
        <w:drawing>
          <wp:inline distT="0" distB="0" distL="0" distR="0" wp14:anchorId="1A7E3EB0" wp14:editId="7837A4E0">
            <wp:extent cx="4663440" cy="3497440"/>
            <wp:effectExtent l="0" t="0" r="0" b="0"/>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0656" cy="3592849"/>
                    </a:xfrm>
                    <a:prstGeom prst="rect">
                      <a:avLst/>
                    </a:prstGeom>
                  </pic:spPr>
                </pic:pic>
              </a:graphicData>
            </a:graphic>
          </wp:inline>
        </w:drawing>
      </w:r>
    </w:p>
    <w:p w14:paraId="0BE5C31A" w14:textId="77777777" w:rsidR="009431A0" w:rsidRDefault="009431A0" w:rsidP="00022A5D">
      <w:pPr>
        <w:pStyle w:val="Heading3"/>
        <w:numPr>
          <w:ilvl w:val="0"/>
          <w:numId w:val="0"/>
        </w:numPr>
        <w:ind w:left="720"/>
        <w:rPr>
          <w:lang w:val="de-DE"/>
        </w:rPr>
      </w:pPr>
      <w:r>
        <w:rPr>
          <w:noProof/>
          <w:lang w:val="de-DE"/>
        </w:rPr>
        <w:lastRenderedPageBreak/>
        <w:drawing>
          <wp:inline distT="0" distB="0" distL="0" distR="0" wp14:anchorId="09BD2C66" wp14:editId="395D04D2">
            <wp:extent cx="4416357" cy="3311604"/>
            <wp:effectExtent l="0" t="0" r="3810" b="317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4531" cy="3370223"/>
                    </a:xfrm>
                    <a:prstGeom prst="rect">
                      <a:avLst/>
                    </a:prstGeom>
                  </pic:spPr>
                </pic:pic>
              </a:graphicData>
            </a:graphic>
          </wp:inline>
        </w:drawing>
      </w:r>
    </w:p>
    <w:p w14:paraId="087A759F" w14:textId="77777777" w:rsidR="009431A0" w:rsidRPr="009431A0" w:rsidRDefault="009431A0" w:rsidP="00022A5D">
      <w:pPr>
        <w:pStyle w:val="Heading3"/>
        <w:numPr>
          <w:ilvl w:val="0"/>
          <w:numId w:val="0"/>
        </w:numPr>
        <w:ind w:left="720"/>
        <w:rPr>
          <w:b/>
          <w:bCs/>
          <w:lang w:val="de-DE"/>
        </w:rPr>
      </w:pPr>
      <w:proofErr w:type="spellStart"/>
      <w:r w:rsidRPr="009431A0">
        <w:rPr>
          <w:b/>
          <w:bCs/>
          <w:lang w:val="de-DE"/>
        </w:rPr>
        <w:t>Moodboard</w:t>
      </w:r>
      <w:proofErr w:type="spellEnd"/>
      <w:r w:rsidRPr="009431A0">
        <w:rPr>
          <w:b/>
          <w:bCs/>
          <w:lang w:val="de-DE"/>
        </w:rPr>
        <w:t>:</w:t>
      </w:r>
    </w:p>
    <w:p w14:paraId="5CFEF893" w14:textId="77777777" w:rsidR="009431A0" w:rsidRDefault="009431A0" w:rsidP="00022A5D">
      <w:pPr>
        <w:pStyle w:val="Heading3"/>
        <w:numPr>
          <w:ilvl w:val="0"/>
          <w:numId w:val="0"/>
        </w:numPr>
        <w:ind w:left="720"/>
        <w:rPr>
          <w:lang w:val="de-DE"/>
        </w:rPr>
      </w:pPr>
      <w:r>
        <w:rPr>
          <w:noProof/>
          <w:lang w:val="de-DE"/>
        </w:rPr>
        <w:drawing>
          <wp:inline distT="0" distB="0" distL="0" distR="0" wp14:anchorId="408EB5DE" wp14:editId="3DE3EDB9">
            <wp:extent cx="4709817" cy="3278221"/>
            <wp:effectExtent l="0" t="0" r="1905" b="0"/>
            <wp:docPr id="6" name="Picture 6" descr="A picture containing photo, different,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od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9168" cy="3326492"/>
                    </a:xfrm>
                    <a:prstGeom prst="rect">
                      <a:avLst/>
                    </a:prstGeom>
                  </pic:spPr>
                </pic:pic>
              </a:graphicData>
            </a:graphic>
          </wp:inline>
        </w:drawing>
      </w:r>
    </w:p>
    <w:p w14:paraId="3C9318DD" w14:textId="77777777" w:rsidR="009431A0" w:rsidRDefault="009431A0" w:rsidP="00022A5D">
      <w:pPr>
        <w:pStyle w:val="Heading3"/>
        <w:numPr>
          <w:ilvl w:val="0"/>
          <w:numId w:val="0"/>
        </w:numPr>
        <w:ind w:left="720"/>
        <w:rPr>
          <w:lang w:val="de-DE"/>
        </w:rPr>
      </w:pPr>
    </w:p>
    <w:p w14:paraId="722D9A9E" w14:textId="77777777" w:rsidR="009431A0" w:rsidRDefault="009431A0" w:rsidP="00022A5D">
      <w:pPr>
        <w:pStyle w:val="Heading3"/>
        <w:numPr>
          <w:ilvl w:val="0"/>
          <w:numId w:val="0"/>
        </w:numPr>
        <w:ind w:left="720"/>
        <w:rPr>
          <w:lang w:val="de-DE"/>
        </w:rPr>
      </w:pPr>
    </w:p>
    <w:p w14:paraId="5A919269" w14:textId="77777777" w:rsidR="00E927A1" w:rsidRPr="00022A5D" w:rsidRDefault="00E927A1" w:rsidP="009431A0">
      <w:pPr>
        <w:pStyle w:val="Heading3"/>
        <w:numPr>
          <w:ilvl w:val="0"/>
          <w:numId w:val="0"/>
        </w:numPr>
        <w:tabs>
          <w:tab w:val="left" w:pos="2141"/>
        </w:tabs>
        <w:rPr>
          <w:lang w:val="de-DE"/>
        </w:rPr>
      </w:pPr>
    </w:p>
    <w:p w14:paraId="1DAABF75" w14:textId="77777777" w:rsidR="001C09C1" w:rsidRDefault="001C09C1" w:rsidP="009431A0">
      <w:pPr>
        <w:pStyle w:val="Heading1"/>
        <w:numPr>
          <w:ilvl w:val="0"/>
          <w:numId w:val="0"/>
        </w:numPr>
        <w:ind w:left="360" w:hanging="360"/>
      </w:pPr>
    </w:p>
    <w:p w14:paraId="3A7FA1E7" w14:textId="77777777" w:rsidR="009431A0" w:rsidRDefault="009431A0" w:rsidP="009431A0">
      <w:pPr>
        <w:pStyle w:val="Heading1"/>
        <w:numPr>
          <w:ilvl w:val="0"/>
          <w:numId w:val="0"/>
        </w:numPr>
        <w:ind w:left="360" w:hanging="360"/>
      </w:pPr>
    </w:p>
    <w:p w14:paraId="4D72EFD0" w14:textId="77777777" w:rsidR="00D04439" w:rsidRDefault="001E2BAC" w:rsidP="001E2BAC">
      <w:pPr>
        <w:pStyle w:val="Heading1"/>
      </w:pPr>
      <w:r>
        <w:lastRenderedPageBreak/>
        <w:t>Steuerung</w:t>
      </w:r>
    </w:p>
    <w:p w14:paraId="4D66D0AF" w14:textId="77777777" w:rsidR="007A3493" w:rsidRDefault="001E2BAC" w:rsidP="007A3493">
      <w:pPr>
        <w:rPr>
          <w:lang w:val="de-DE"/>
        </w:rPr>
      </w:pPr>
      <w:r w:rsidRPr="001E2BAC">
        <w:rPr>
          <w:lang w:val="de-DE"/>
        </w:rPr>
        <w:t>Der Spieler soll sich mithilfe des Kn</w:t>
      </w:r>
      <w:r>
        <w:rPr>
          <w:lang w:val="de-DE"/>
        </w:rPr>
        <w:t xml:space="preserve">üppels (Move Button) auf der linken Bedienseite durch den Raum bewegen können. Teleportieren soll durch den X-Button auf der linken Seite möglich sein und die Buttons sollen mit dem Select Button auf der rechten Seite ausgelöst werden. </w:t>
      </w:r>
    </w:p>
    <w:p w14:paraId="7C60A668" w14:textId="77777777" w:rsidR="00570EA9" w:rsidRDefault="007A3493" w:rsidP="00570EA9">
      <w:pPr>
        <w:pStyle w:val="Heading1"/>
      </w:pPr>
      <w:r w:rsidRPr="00870BFE">
        <w:rPr>
          <w:lang w:val="de-DE"/>
        </w:rPr>
        <w:t xml:space="preserve"> </w:t>
      </w:r>
      <w:r>
        <w:t>Entwicklungsplattform</w:t>
      </w:r>
    </w:p>
    <w:p w14:paraId="22DCE602" w14:textId="77777777" w:rsidR="003D42D2" w:rsidRDefault="003D42D2" w:rsidP="0022340C">
      <w:r>
        <w:t>macOS Mojave Version 10.14.6</w:t>
      </w:r>
    </w:p>
    <w:p w14:paraId="0F70A8E1" w14:textId="77777777" w:rsidR="0022340C" w:rsidRPr="0022340C" w:rsidRDefault="0022340C" w:rsidP="0022340C">
      <w:r w:rsidRPr="0022340C">
        <w:t>Unity 2019.1.14f</w:t>
      </w:r>
    </w:p>
    <w:p w14:paraId="700B8485" w14:textId="77777777" w:rsidR="003D42D2" w:rsidRDefault="0022340C" w:rsidP="003D42D2">
      <w:r w:rsidRPr="0022340C">
        <w:t>Visual Studio 2019 for Mac</w:t>
      </w:r>
    </w:p>
    <w:p w14:paraId="04E7D8C8" w14:textId="77777777" w:rsidR="003D42D2" w:rsidRDefault="002272D7" w:rsidP="003D42D2">
      <w:pPr>
        <w:pStyle w:val="Heading1"/>
      </w:pPr>
      <w:r>
        <w:t>Zielplattform</w:t>
      </w:r>
    </w:p>
    <w:p w14:paraId="4D742AE0" w14:textId="77777777" w:rsidR="002272D7" w:rsidRDefault="002272D7" w:rsidP="002272D7">
      <w:r>
        <w:t>Oculus Rift</w:t>
      </w:r>
    </w:p>
    <w:p w14:paraId="7C9DB261" w14:textId="77777777" w:rsidR="00B743DD" w:rsidRDefault="00B743DD" w:rsidP="00B743DD">
      <w:pPr>
        <w:pStyle w:val="Heading1"/>
      </w:pPr>
      <w:r>
        <w:t>Kanban board</w:t>
      </w:r>
    </w:p>
    <w:p w14:paraId="48D13FBB" w14:textId="77777777" w:rsidR="002272D7" w:rsidRDefault="00033CB9" w:rsidP="0022340C">
      <w:r>
        <w:rPr>
          <w:noProof/>
        </w:rPr>
        <w:drawing>
          <wp:inline distT="0" distB="0" distL="0" distR="0" wp14:anchorId="6C23B782" wp14:editId="3143E63F">
            <wp:extent cx="5274945" cy="3296920"/>
            <wp:effectExtent l="0" t="0" r="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8 at 11.44.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3296920"/>
                    </a:xfrm>
                    <a:prstGeom prst="rect">
                      <a:avLst/>
                    </a:prstGeom>
                  </pic:spPr>
                </pic:pic>
              </a:graphicData>
            </a:graphic>
          </wp:inline>
        </w:drawing>
      </w:r>
    </w:p>
    <w:p w14:paraId="1E86B297" w14:textId="77777777" w:rsidR="003D42D2" w:rsidRPr="007F2FB8" w:rsidRDefault="007F2FB8" w:rsidP="0022340C">
      <w:pPr>
        <w:rPr>
          <w:lang w:val="de-DE"/>
        </w:rPr>
      </w:pPr>
      <w:r w:rsidRPr="007F2FB8">
        <w:rPr>
          <w:lang w:val="de-DE"/>
        </w:rPr>
        <w:t>In der P</w:t>
      </w:r>
      <w:r w:rsidR="00664A11">
        <w:rPr>
          <w:lang w:val="de-DE"/>
        </w:rPr>
        <w:t>l</w:t>
      </w:r>
      <w:r w:rsidRPr="007F2FB8">
        <w:rPr>
          <w:lang w:val="de-DE"/>
        </w:rPr>
        <w:t>a</w:t>
      </w:r>
      <w:r w:rsidR="00664A11">
        <w:rPr>
          <w:lang w:val="de-DE"/>
        </w:rPr>
        <w:t>n</w:t>
      </w:r>
      <w:r w:rsidRPr="007F2FB8">
        <w:rPr>
          <w:lang w:val="de-DE"/>
        </w:rPr>
        <w:t xml:space="preserve">ungsphase mussten wir </w:t>
      </w:r>
      <w:r w:rsidR="00664A11">
        <w:rPr>
          <w:lang w:val="de-DE"/>
        </w:rPr>
        <w:t>e</w:t>
      </w:r>
      <w:r w:rsidRPr="007F2FB8">
        <w:rPr>
          <w:lang w:val="de-DE"/>
        </w:rPr>
        <w:t>in Kan</w:t>
      </w:r>
      <w:r>
        <w:rPr>
          <w:lang w:val="de-DE"/>
        </w:rPr>
        <w:t>ban Board erstellen.</w:t>
      </w:r>
      <w:r w:rsidR="00D661B6">
        <w:rPr>
          <w:lang w:val="de-DE"/>
        </w:rPr>
        <w:t xml:space="preserve"> Anfangs schien sich alles gut auszugehen, jedoch habe ich nicht damit gerechnet, so lange für das Herausfinden von Fehlern zu brauchen. Auch hat sich meine ursprüngliche Planung verschoben da ich einmal krank war.</w:t>
      </w:r>
    </w:p>
    <w:p w14:paraId="307E138A" w14:textId="77777777" w:rsidR="004942CE" w:rsidRPr="007F2FB8" w:rsidRDefault="004942CE" w:rsidP="0022340C">
      <w:pPr>
        <w:rPr>
          <w:lang w:val="de-DE"/>
        </w:rPr>
      </w:pPr>
    </w:p>
    <w:p w14:paraId="6FC04FF3" w14:textId="77777777" w:rsidR="004942CE" w:rsidRPr="007F2FB8" w:rsidRDefault="004942CE" w:rsidP="0022340C">
      <w:pPr>
        <w:rPr>
          <w:lang w:val="de-DE"/>
        </w:rPr>
      </w:pPr>
    </w:p>
    <w:p w14:paraId="3FC80DAC" w14:textId="77777777" w:rsidR="004942CE" w:rsidRPr="007F2FB8" w:rsidRDefault="004942CE" w:rsidP="006D2229">
      <w:pPr>
        <w:ind w:left="0"/>
        <w:rPr>
          <w:lang w:val="de-DE"/>
        </w:rPr>
      </w:pPr>
    </w:p>
    <w:p w14:paraId="78C144A4" w14:textId="77777777" w:rsidR="004942CE" w:rsidRDefault="004942CE" w:rsidP="004942CE">
      <w:pPr>
        <w:pStyle w:val="Heading1"/>
      </w:pPr>
      <w:r>
        <w:lastRenderedPageBreak/>
        <w:t>Verlauf des Projekts</w:t>
      </w:r>
    </w:p>
    <w:p w14:paraId="29733A85" w14:textId="77777777" w:rsidR="004942CE" w:rsidRDefault="004942CE" w:rsidP="004942CE">
      <w:r>
        <w:t xml:space="preserve">* 04.12.19 CFC </w:t>
      </w:r>
      <w:proofErr w:type="spellStart"/>
      <w:r>
        <w:t>Prüfung</w:t>
      </w:r>
      <w:proofErr w:type="spellEnd"/>
      <w:r>
        <w:t xml:space="preserve"> (</w:t>
      </w:r>
      <w:proofErr w:type="spellStart"/>
      <w:r>
        <w:t>nicht</w:t>
      </w:r>
      <w:proofErr w:type="spellEnd"/>
      <w:r>
        <w:t xml:space="preserve"> </w:t>
      </w:r>
      <w:proofErr w:type="spellStart"/>
      <w:r>
        <w:t>anwesend</w:t>
      </w:r>
      <w:proofErr w:type="spellEnd"/>
      <w:r>
        <w:t>) :(</w:t>
      </w:r>
    </w:p>
    <w:p w14:paraId="4498CC5E" w14:textId="77777777" w:rsidR="004942CE" w:rsidRDefault="004942CE" w:rsidP="004942CE">
      <w:r>
        <w:t xml:space="preserve">* 11.12.19 Development Setup, </w:t>
      </w:r>
      <w:proofErr w:type="spellStart"/>
      <w:r>
        <w:t>Organisation</w:t>
      </w:r>
      <w:proofErr w:type="spellEnd"/>
      <w:r>
        <w:t xml:space="preserve"> (Meerwald) </w:t>
      </w:r>
    </w:p>
    <w:p w14:paraId="34E51A00" w14:textId="77777777" w:rsidR="004942CE" w:rsidRPr="00CE286D" w:rsidRDefault="004942CE" w:rsidP="004942CE">
      <w:pPr>
        <w:rPr>
          <w:lang w:val="de-DE"/>
        </w:rPr>
      </w:pPr>
      <w:r w:rsidRPr="00CE286D">
        <w:rPr>
          <w:lang w:val="de-DE"/>
        </w:rPr>
        <w:t xml:space="preserve">* 18.12.19 Projektidee Entwicklung, </w:t>
      </w:r>
      <w:proofErr w:type="spellStart"/>
      <w:r w:rsidRPr="00CE286D">
        <w:rPr>
          <w:lang w:val="de-DE"/>
        </w:rPr>
        <w:t>Git-Branch</w:t>
      </w:r>
      <w:proofErr w:type="spellEnd"/>
      <w:r w:rsidRPr="00CE286D">
        <w:rPr>
          <w:lang w:val="de-DE"/>
        </w:rPr>
        <w:t>, Kanban Board planen</w:t>
      </w:r>
    </w:p>
    <w:p w14:paraId="54234266" w14:textId="77777777" w:rsidR="004942CE" w:rsidRPr="00CE286D" w:rsidRDefault="004942CE" w:rsidP="004942CE">
      <w:pPr>
        <w:rPr>
          <w:lang w:val="de-DE"/>
        </w:rPr>
      </w:pPr>
      <w:r w:rsidRPr="00CE286D">
        <w:rPr>
          <w:lang w:val="de-DE"/>
        </w:rPr>
        <w:t xml:space="preserve">* 08.01.2020: Recherche zu VR Setup in </w:t>
      </w:r>
      <w:proofErr w:type="spellStart"/>
      <w:r w:rsidRPr="00CE286D">
        <w:rPr>
          <w:lang w:val="de-DE"/>
        </w:rPr>
        <w:t>Unity</w:t>
      </w:r>
      <w:proofErr w:type="spellEnd"/>
      <w:r w:rsidRPr="00CE286D">
        <w:rPr>
          <w:lang w:val="de-DE"/>
        </w:rPr>
        <w:t xml:space="preserve">, </w:t>
      </w:r>
      <w:proofErr w:type="spellStart"/>
      <w:r w:rsidRPr="00CE286D">
        <w:rPr>
          <w:lang w:val="de-DE"/>
        </w:rPr>
        <w:t>Oculus</w:t>
      </w:r>
      <w:proofErr w:type="spellEnd"/>
      <w:r w:rsidRPr="00CE286D">
        <w:rPr>
          <w:lang w:val="de-DE"/>
        </w:rPr>
        <w:t xml:space="preserve"> Rift Recherche</w:t>
      </w:r>
    </w:p>
    <w:p w14:paraId="67B71912" w14:textId="77777777" w:rsidR="004942CE" w:rsidRDefault="004942CE" w:rsidP="004942CE">
      <w:r>
        <w:t xml:space="preserve">* 15.01.2020: Unity VR </w:t>
      </w:r>
      <w:proofErr w:type="spellStart"/>
      <w:r>
        <w:t>SetUp</w:t>
      </w:r>
      <w:proofErr w:type="spellEnd"/>
      <w:r>
        <w:t xml:space="preserve">, </w:t>
      </w:r>
      <w:proofErr w:type="spellStart"/>
      <w:r>
        <w:t>Whiteboxing</w:t>
      </w:r>
      <w:proofErr w:type="spellEnd"/>
      <w:r>
        <w:t>, Windows Build Install</w:t>
      </w:r>
    </w:p>
    <w:p w14:paraId="7649B575" w14:textId="77777777" w:rsidR="004942CE" w:rsidRPr="00CE286D" w:rsidRDefault="004942CE" w:rsidP="004942CE">
      <w:pPr>
        <w:rPr>
          <w:lang w:val="de-DE"/>
        </w:rPr>
      </w:pPr>
      <w:r w:rsidRPr="00CE286D">
        <w:rPr>
          <w:lang w:val="de-DE"/>
        </w:rPr>
        <w:t>* 22.01.2020: krank :(</w:t>
      </w:r>
    </w:p>
    <w:p w14:paraId="04C33541" w14:textId="77777777" w:rsidR="004942CE" w:rsidRPr="00CE286D" w:rsidRDefault="004942CE" w:rsidP="004942CE">
      <w:pPr>
        <w:rPr>
          <w:lang w:val="de-DE"/>
        </w:rPr>
      </w:pPr>
      <w:r w:rsidRPr="00CE286D">
        <w:rPr>
          <w:lang w:val="de-DE"/>
        </w:rPr>
        <w:t xml:space="preserve">* 29.01.2020: </w:t>
      </w:r>
      <w:proofErr w:type="spellStart"/>
      <w:r w:rsidRPr="00CE286D">
        <w:rPr>
          <w:lang w:val="de-DE"/>
        </w:rPr>
        <w:t>Teleport</w:t>
      </w:r>
      <w:proofErr w:type="spellEnd"/>
      <w:r w:rsidRPr="00CE286D">
        <w:rPr>
          <w:lang w:val="de-DE"/>
        </w:rPr>
        <w:t xml:space="preserve"> Area Test, funktioniert nicht (Fehlermeldung </w:t>
      </w:r>
      <w:proofErr w:type="spellStart"/>
      <w:r w:rsidRPr="00CE286D">
        <w:rPr>
          <w:lang w:val="de-DE"/>
        </w:rPr>
        <w:t>Console</w:t>
      </w:r>
      <w:proofErr w:type="spellEnd"/>
      <w:r w:rsidRPr="00CE286D">
        <w:rPr>
          <w:lang w:val="de-DE"/>
        </w:rPr>
        <w:t>) -&gt; habe versucht es zu fixen aber leider nicht geschafft</w:t>
      </w:r>
    </w:p>
    <w:p w14:paraId="4FDEB9E2" w14:textId="77777777" w:rsidR="004942CE" w:rsidRDefault="004942CE" w:rsidP="004942CE">
      <w:r>
        <w:t xml:space="preserve">* 05.02.2020: Globe </w:t>
      </w:r>
      <w:proofErr w:type="spellStart"/>
      <w:r>
        <w:t>Roatation</w:t>
      </w:r>
      <w:proofErr w:type="spellEnd"/>
      <w:r>
        <w:t xml:space="preserve">, Teleport Area </w:t>
      </w:r>
      <w:proofErr w:type="spellStart"/>
      <w:r>
        <w:t>gefixed</w:t>
      </w:r>
      <w:proofErr w:type="spellEnd"/>
      <w:r>
        <w:t xml:space="preserve"> (Preview Mode Unity), Images on Wall </w:t>
      </w:r>
      <w:proofErr w:type="spellStart"/>
      <w:r>
        <w:t>gefixed</w:t>
      </w:r>
      <w:proofErr w:type="spellEnd"/>
    </w:p>
    <w:p w14:paraId="2E8DE094" w14:textId="77777777" w:rsidR="00094904" w:rsidRDefault="008D6FBC" w:rsidP="00094904">
      <w:pPr>
        <w:rPr>
          <w:lang w:val="de-DE"/>
        </w:rPr>
      </w:pPr>
      <w:r w:rsidRPr="008D6FBC">
        <w:rPr>
          <w:lang w:val="de-DE"/>
        </w:rPr>
        <w:t xml:space="preserve">*18.02.2020 Dokumentation schreiben und </w:t>
      </w:r>
      <w:proofErr w:type="spellStart"/>
      <w:r w:rsidRPr="008D6FBC">
        <w:rPr>
          <w:lang w:val="de-DE"/>
        </w:rPr>
        <w:t>Github</w:t>
      </w:r>
      <w:proofErr w:type="spellEnd"/>
      <w:r w:rsidRPr="008D6FBC">
        <w:rPr>
          <w:lang w:val="de-DE"/>
        </w:rPr>
        <w:t xml:space="preserve"> Fe</w:t>
      </w:r>
      <w:r>
        <w:rPr>
          <w:lang w:val="de-DE"/>
        </w:rPr>
        <w:t xml:space="preserve">hler </w:t>
      </w:r>
      <w:proofErr w:type="spellStart"/>
      <w:r>
        <w:rPr>
          <w:lang w:val="de-DE"/>
        </w:rPr>
        <w:t>gefixed</w:t>
      </w:r>
      <w:proofErr w:type="spellEnd"/>
      <w:r>
        <w:rPr>
          <w:lang w:val="de-DE"/>
        </w:rPr>
        <w:t>.</w:t>
      </w:r>
    </w:p>
    <w:p w14:paraId="13ED6090" w14:textId="77777777" w:rsidR="00094904" w:rsidRDefault="00094904" w:rsidP="00094904">
      <w:pPr>
        <w:pStyle w:val="Heading1"/>
      </w:pPr>
      <w:r>
        <w:t>Probleme</w:t>
      </w:r>
    </w:p>
    <w:p w14:paraId="149E4324" w14:textId="77777777" w:rsidR="00094904" w:rsidRDefault="00E525FA" w:rsidP="004942CE">
      <w:pPr>
        <w:rPr>
          <w:b/>
          <w:bCs/>
          <w:lang w:val="de-DE"/>
        </w:rPr>
      </w:pPr>
      <w:r w:rsidRPr="00E525FA">
        <w:rPr>
          <w:b/>
          <w:bCs/>
          <w:lang w:val="de-DE"/>
        </w:rPr>
        <w:t>Setup:</w:t>
      </w:r>
    </w:p>
    <w:p w14:paraId="168272DB" w14:textId="77777777" w:rsidR="00E525FA" w:rsidRDefault="00436924" w:rsidP="004942CE">
      <w:pPr>
        <w:rPr>
          <w:lang w:val="de-DE"/>
        </w:rPr>
      </w:pPr>
      <w:r>
        <w:rPr>
          <w:lang w:val="de-DE"/>
        </w:rPr>
        <w:t xml:space="preserve">Da ich mich nicht mehr daran erinnern konnte, wie man ein VR Setup in </w:t>
      </w:r>
      <w:proofErr w:type="spellStart"/>
      <w:r>
        <w:rPr>
          <w:lang w:val="de-DE"/>
        </w:rPr>
        <w:t>Unity</w:t>
      </w:r>
      <w:proofErr w:type="spellEnd"/>
      <w:r>
        <w:rPr>
          <w:lang w:val="de-DE"/>
        </w:rPr>
        <w:t xml:space="preserve"> macht, betrieb ich erst Recherche dazu:</w:t>
      </w:r>
    </w:p>
    <w:p w14:paraId="257CE692" w14:textId="77777777" w:rsidR="00436924" w:rsidRDefault="003F225D" w:rsidP="004942CE">
      <w:pPr>
        <w:rPr>
          <w:lang w:val="de-DE"/>
        </w:rPr>
      </w:pPr>
      <w:hyperlink r:id="rId11" w:history="1">
        <w:r w:rsidR="00D91485" w:rsidRPr="00D2453C">
          <w:rPr>
            <w:rStyle w:val="Hyperlink"/>
            <w:lang w:val="de-DE"/>
          </w:rPr>
          <w:t>https://www.youtube.com/watch?v=iJ0oNYIUFJo</w:t>
        </w:r>
      </w:hyperlink>
    </w:p>
    <w:p w14:paraId="43A62C8E" w14:textId="57D31324" w:rsidR="003D42D2" w:rsidRPr="008D6FBC" w:rsidRDefault="006703F7" w:rsidP="002C6F1D">
      <w:pPr>
        <w:rPr>
          <w:lang w:val="de-DE"/>
        </w:rPr>
      </w:pPr>
      <w:r>
        <w:rPr>
          <w:lang w:val="de-DE"/>
        </w:rPr>
        <w:t xml:space="preserve">Beim Setup hatte ich ziemlich lange das </w:t>
      </w:r>
      <w:r w:rsidR="00FD3603">
        <w:rPr>
          <w:lang w:val="de-DE"/>
        </w:rPr>
        <w:t>Problem,</w:t>
      </w:r>
      <w:r>
        <w:rPr>
          <w:lang w:val="de-DE"/>
        </w:rPr>
        <w:t xml:space="preserve"> das</w:t>
      </w:r>
      <w:r w:rsidR="00FD3603">
        <w:rPr>
          <w:lang w:val="de-DE"/>
        </w:rPr>
        <w:t>s</w:t>
      </w:r>
      <w:r>
        <w:rPr>
          <w:lang w:val="de-DE"/>
        </w:rPr>
        <w:t xml:space="preserve"> meine </w:t>
      </w:r>
      <w:proofErr w:type="spellStart"/>
      <w:r>
        <w:rPr>
          <w:lang w:val="de-DE"/>
        </w:rPr>
        <w:t>Teleport</w:t>
      </w:r>
      <w:proofErr w:type="spellEnd"/>
      <w:r>
        <w:rPr>
          <w:lang w:val="de-DE"/>
        </w:rPr>
        <w:t xml:space="preserve"> Area nicht funktioniert hat</w:t>
      </w:r>
      <w:r w:rsidR="00870BFE">
        <w:rPr>
          <w:lang w:val="de-DE"/>
        </w:rPr>
        <w:t xml:space="preserve"> und der Controller im Game nicht angezeigt wurde.</w:t>
      </w:r>
    </w:p>
    <w:p w14:paraId="5908224B" w14:textId="77777777" w:rsidR="0022340C" w:rsidRDefault="002C6F1D" w:rsidP="0022340C">
      <w:pPr>
        <w:rPr>
          <w:noProof/>
          <w:lang w:val="de-DE"/>
        </w:rPr>
      </w:pPr>
      <w:r>
        <w:rPr>
          <w:noProof/>
          <w:lang w:val="de-DE"/>
        </w:rPr>
        <w:drawing>
          <wp:inline distT="0" distB="0" distL="0" distR="0" wp14:anchorId="14E4C7A5" wp14:editId="27CBC6BB">
            <wp:extent cx="5274945" cy="20586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2058670"/>
                    </a:xfrm>
                    <a:prstGeom prst="rect">
                      <a:avLst/>
                    </a:prstGeom>
                  </pic:spPr>
                </pic:pic>
              </a:graphicData>
            </a:graphic>
          </wp:inline>
        </w:drawing>
      </w:r>
    </w:p>
    <w:p w14:paraId="281887DD" w14:textId="77777777" w:rsidR="00FD3603" w:rsidRDefault="00FD3603" w:rsidP="00FD3603">
      <w:pPr>
        <w:rPr>
          <w:noProof/>
          <w:lang w:val="de-DE"/>
        </w:rPr>
      </w:pPr>
    </w:p>
    <w:p w14:paraId="50210359" w14:textId="77777777" w:rsidR="00FD3603" w:rsidRDefault="00FD3603" w:rsidP="00FD3603">
      <w:pPr>
        <w:rPr>
          <w:lang w:val="de-DE"/>
        </w:rPr>
      </w:pPr>
    </w:p>
    <w:p w14:paraId="1D8A53E9" w14:textId="77777777" w:rsidR="00FD3603" w:rsidRDefault="00FD3603" w:rsidP="00FD3603">
      <w:pPr>
        <w:rPr>
          <w:lang w:val="de-DE"/>
        </w:rPr>
      </w:pPr>
    </w:p>
    <w:p w14:paraId="5EC1DEAB" w14:textId="77777777" w:rsidR="00FD3603" w:rsidRDefault="00FD3603" w:rsidP="00FD3603">
      <w:pPr>
        <w:rPr>
          <w:noProof/>
          <w:lang w:val="de-DE"/>
        </w:rPr>
      </w:pPr>
      <w:r>
        <w:rPr>
          <w:noProof/>
          <w:lang w:val="de-DE"/>
        </w:rPr>
        <w:lastRenderedPageBreak/>
        <w:drawing>
          <wp:inline distT="0" distB="0" distL="0" distR="0" wp14:anchorId="4F93B9D7" wp14:editId="714D5900">
            <wp:extent cx="5274945" cy="329692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eport Area Fail (cam rig und p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3296920"/>
                    </a:xfrm>
                    <a:prstGeom prst="rect">
                      <a:avLst/>
                    </a:prstGeom>
                  </pic:spPr>
                </pic:pic>
              </a:graphicData>
            </a:graphic>
          </wp:inline>
        </w:drawing>
      </w:r>
    </w:p>
    <w:p w14:paraId="1BB46655" w14:textId="77777777" w:rsidR="00870BFE" w:rsidRDefault="00870BFE" w:rsidP="00FD3603">
      <w:pPr>
        <w:tabs>
          <w:tab w:val="left" w:pos="864"/>
        </w:tabs>
        <w:rPr>
          <w:lang w:val="de-DE"/>
        </w:rPr>
      </w:pPr>
    </w:p>
    <w:p w14:paraId="4506CDED" w14:textId="454AB8BD" w:rsidR="00870BFE" w:rsidRDefault="00870BFE" w:rsidP="00FD3603">
      <w:pPr>
        <w:tabs>
          <w:tab w:val="left" w:pos="864"/>
        </w:tabs>
        <w:rPr>
          <w:lang w:val="de-DE"/>
        </w:rPr>
      </w:pPr>
      <w:r>
        <w:rPr>
          <w:noProof/>
          <w:lang w:val="de-DE"/>
        </w:rPr>
        <w:drawing>
          <wp:inline distT="0" distB="0" distL="0" distR="0" wp14:anchorId="5E9E0027" wp14:editId="42B78FAB">
            <wp:extent cx="5274945" cy="2967355"/>
            <wp:effectExtent l="0" t="0" r="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amVR_Fehlermeldung_Controllernichtangezeig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14:paraId="564BAF52" w14:textId="77777777" w:rsidR="00870BFE" w:rsidRDefault="00870BFE" w:rsidP="00FD3603">
      <w:pPr>
        <w:tabs>
          <w:tab w:val="left" w:pos="864"/>
        </w:tabs>
        <w:rPr>
          <w:lang w:val="de-DE"/>
        </w:rPr>
      </w:pPr>
    </w:p>
    <w:p w14:paraId="4E883BD5" w14:textId="2695C88E" w:rsidR="00FD3603" w:rsidRDefault="00FD3603" w:rsidP="00FD3603">
      <w:pPr>
        <w:tabs>
          <w:tab w:val="left" w:pos="864"/>
        </w:tabs>
        <w:rPr>
          <w:lang w:val="de-DE"/>
        </w:rPr>
      </w:pPr>
      <w:r>
        <w:rPr>
          <w:lang w:val="de-DE"/>
        </w:rPr>
        <w:t xml:space="preserve">Letztendlich hat sich herausgestellt, dass das </w:t>
      </w:r>
      <w:r w:rsidR="002F5713">
        <w:rPr>
          <w:lang w:val="de-DE"/>
        </w:rPr>
        <w:t>Problem,</w:t>
      </w:r>
      <w:r>
        <w:rPr>
          <w:lang w:val="de-DE"/>
        </w:rPr>
        <w:t xml:space="preserve"> mit dem ich zu kämpfen </w:t>
      </w:r>
      <w:r w:rsidR="002F5713">
        <w:rPr>
          <w:lang w:val="de-DE"/>
        </w:rPr>
        <w:t>hatte,</w:t>
      </w:r>
      <w:r>
        <w:rPr>
          <w:lang w:val="de-DE"/>
        </w:rPr>
        <w:t xml:space="preserve"> daran lag, dass ich einen Player und ein </w:t>
      </w:r>
      <w:proofErr w:type="spellStart"/>
      <w:r>
        <w:rPr>
          <w:lang w:val="de-DE"/>
        </w:rPr>
        <w:t>CameraRig</w:t>
      </w:r>
      <w:proofErr w:type="spellEnd"/>
      <w:r>
        <w:rPr>
          <w:lang w:val="de-DE"/>
        </w:rPr>
        <w:t xml:space="preserve"> im Spiel hatte.</w:t>
      </w:r>
    </w:p>
    <w:p w14:paraId="5B6C41EE" w14:textId="03692F02" w:rsidR="002F5713" w:rsidRDefault="002F5713" w:rsidP="00FD3603">
      <w:pPr>
        <w:tabs>
          <w:tab w:val="left" w:pos="864"/>
        </w:tabs>
        <w:rPr>
          <w:lang w:val="de-DE"/>
        </w:rPr>
      </w:pPr>
    </w:p>
    <w:p w14:paraId="632A2259" w14:textId="77777777" w:rsidR="002F5713" w:rsidRDefault="00EA2621" w:rsidP="00FD3603">
      <w:pPr>
        <w:tabs>
          <w:tab w:val="left" w:pos="864"/>
        </w:tabs>
        <w:rPr>
          <w:b/>
          <w:bCs/>
          <w:lang w:val="de-DE"/>
        </w:rPr>
      </w:pPr>
      <w:proofErr w:type="spellStart"/>
      <w:r w:rsidRPr="00EA2621">
        <w:rPr>
          <w:b/>
          <w:bCs/>
          <w:lang w:val="de-DE"/>
        </w:rPr>
        <w:t>Github</w:t>
      </w:r>
      <w:proofErr w:type="spellEnd"/>
      <w:r w:rsidRPr="00EA2621">
        <w:rPr>
          <w:b/>
          <w:bCs/>
          <w:lang w:val="de-DE"/>
        </w:rPr>
        <w:t>:</w:t>
      </w:r>
    </w:p>
    <w:p w14:paraId="627496D5" w14:textId="77777777" w:rsidR="00EA2621" w:rsidRDefault="00EA2621" w:rsidP="00FD3603">
      <w:pPr>
        <w:tabs>
          <w:tab w:val="left" w:pos="864"/>
        </w:tabs>
        <w:rPr>
          <w:lang w:val="de-DE"/>
        </w:rPr>
      </w:pPr>
      <w:r>
        <w:rPr>
          <w:lang w:val="de-DE"/>
        </w:rPr>
        <w:t xml:space="preserve">Nachdem ich mein Game auf den VR Rechnern ausprobiert hatte, konnte ich auf </w:t>
      </w:r>
      <w:proofErr w:type="spellStart"/>
      <w:r>
        <w:rPr>
          <w:lang w:val="de-DE"/>
        </w:rPr>
        <w:t>Github</w:t>
      </w:r>
      <w:proofErr w:type="spellEnd"/>
      <w:r>
        <w:rPr>
          <w:lang w:val="de-DE"/>
        </w:rPr>
        <w:t xml:space="preserve"> nicht mehr </w:t>
      </w:r>
      <w:proofErr w:type="spellStart"/>
      <w:r>
        <w:rPr>
          <w:lang w:val="de-DE"/>
        </w:rPr>
        <w:t>comitten</w:t>
      </w:r>
      <w:proofErr w:type="spellEnd"/>
      <w:r>
        <w:rPr>
          <w:lang w:val="de-DE"/>
        </w:rPr>
        <w:t xml:space="preserve">, da ich </w:t>
      </w:r>
      <w:proofErr w:type="spellStart"/>
      <w:r>
        <w:rPr>
          <w:lang w:val="de-DE"/>
        </w:rPr>
        <w:t>Merge</w:t>
      </w:r>
      <w:proofErr w:type="spellEnd"/>
      <w:r>
        <w:rPr>
          <w:lang w:val="de-DE"/>
        </w:rPr>
        <w:t xml:space="preserve"> </w:t>
      </w:r>
      <w:proofErr w:type="spellStart"/>
      <w:r>
        <w:rPr>
          <w:lang w:val="de-DE"/>
        </w:rPr>
        <w:t>Conflicts</w:t>
      </w:r>
      <w:proofErr w:type="spellEnd"/>
      <w:r>
        <w:rPr>
          <w:lang w:val="de-DE"/>
        </w:rPr>
        <w:t xml:space="preserve"> hatte.</w:t>
      </w:r>
    </w:p>
    <w:p w14:paraId="2DCB55CD" w14:textId="77777777" w:rsidR="00EA2621" w:rsidRPr="00EA2621" w:rsidRDefault="00EA2621" w:rsidP="00FD3603">
      <w:pPr>
        <w:tabs>
          <w:tab w:val="left" w:pos="864"/>
        </w:tabs>
        <w:rPr>
          <w:lang w:val="de-DE"/>
        </w:rPr>
      </w:pPr>
      <w:r>
        <w:rPr>
          <w:noProof/>
          <w:lang w:val="de-DE"/>
        </w:rPr>
        <w:lastRenderedPageBreak/>
        <w:drawing>
          <wp:inline distT="0" distB="0" distL="0" distR="0" wp14:anchorId="3F5C446B" wp14:editId="51B99A9B">
            <wp:extent cx="5274945" cy="1343025"/>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22.23.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1343025"/>
                    </a:xfrm>
                    <a:prstGeom prst="rect">
                      <a:avLst/>
                    </a:prstGeom>
                  </pic:spPr>
                </pic:pic>
              </a:graphicData>
            </a:graphic>
          </wp:inline>
        </w:drawing>
      </w:r>
    </w:p>
    <w:p w14:paraId="6CA76CF1" w14:textId="77777777" w:rsidR="002F5713" w:rsidRDefault="00EA2621" w:rsidP="00FD3603">
      <w:pPr>
        <w:tabs>
          <w:tab w:val="left" w:pos="864"/>
        </w:tabs>
        <w:rPr>
          <w:lang w:val="de-DE"/>
        </w:rPr>
      </w:pPr>
      <w:r>
        <w:rPr>
          <w:lang w:val="de-DE"/>
        </w:rPr>
        <w:t>Dieses Problem konnte ich aber durch die Anleitung von Herrn Gruber lösen:</w:t>
      </w:r>
    </w:p>
    <w:p w14:paraId="6E0B40B9"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Wir gehen erstmal sicher und kopieren dein lokales Projekt in einen anderen Ordner (exklusive .git Ordner).</w:t>
      </w:r>
    </w:p>
    <w:p w14:paraId="40BEFE0E"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p>
    <w:p w14:paraId="7A253ADF"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Danach machst du: git pull</w:t>
      </w:r>
    </w:p>
    <w:p w14:paraId="01506A69"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p>
    <w:p w14:paraId="050EF91E"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Wenn du Glück hast, hast du keine Merge-Conflicts, solltest du welche haben: git checkout --ours *</w:t>
      </w:r>
    </w:p>
    <w:p w14:paraId="2A77A581"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p>
    <w:p w14:paraId="4B150E47"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Danach einen neuen Commit:</w:t>
      </w:r>
    </w:p>
    <w:p w14:paraId="01D18E21"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git add *</w:t>
      </w:r>
    </w:p>
    <w:p w14:paraId="5F4638FD" w14:textId="77777777" w:rsidR="00EE3FAF" w:rsidRPr="00EE3FAF" w:rsidRDefault="00EE3FAF" w:rsidP="00EE3FAF">
      <w:pPr>
        <w:spacing w:after="0" w:line="240" w:lineRule="auto"/>
        <w:ind w:left="0"/>
        <w:rPr>
          <w:rFonts w:ascii="Calibri" w:eastAsia="Times New Roman" w:hAnsi="Calibri" w:cs="Calibri"/>
          <w:color w:val="000000"/>
          <w:sz w:val="24"/>
          <w:szCs w:val="24"/>
          <w:lang w:val="en-AT" w:eastAsia="en-GB"/>
        </w:rPr>
      </w:pPr>
      <w:r w:rsidRPr="00EE3FAF">
        <w:rPr>
          <w:rFonts w:ascii="Calibri" w:eastAsia="Times New Roman" w:hAnsi="Calibri" w:cs="Calibri"/>
          <w:color w:val="000000"/>
          <w:sz w:val="24"/>
          <w:szCs w:val="24"/>
          <w:lang w:val="en-AT" w:eastAsia="en-GB"/>
        </w:rPr>
        <w:t>git commit -m "Deine Message"</w:t>
      </w:r>
    </w:p>
    <w:p w14:paraId="24053A2D" w14:textId="77777777" w:rsidR="00EE3FAF" w:rsidRPr="00870BFE" w:rsidRDefault="00EE3FAF" w:rsidP="00FD3603">
      <w:pPr>
        <w:tabs>
          <w:tab w:val="left" w:pos="864"/>
        </w:tabs>
        <w:rPr>
          <w:lang w:val="de-DE"/>
        </w:rPr>
      </w:pPr>
    </w:p>
    <w:p w14:paraId="779588EA" w14:textId="77777777" w:rsidR="002F5713" w:rsidRPr="00870BFE" w:rsidRDefault="001001FC" w:rsidP="00FD3603">
      <w:pPr>
        <w:tabs>
          <w:tab w:val="left" w:pos="864"/>
        </w:tabs>
        <w:rPr>
          <w:b/>
          <w:bCs/>
          <w:lang w:val="de-DE"/>
        </w:rPr>
      </w:pPr>
      <w:r w:rsidRPr="00870BFE">
        <w:rPr>
          <w:b/>
          <w:bCs/>
          <w:lang w:val="de-DE"/>
        </w:rPr>
        <w:t>Rotation Weltkugel:</w:t>
      </w:r>
    </w:p>
    <w:p w14:paraId="3EB27E88" w14:textId="77777777" w:rsidR="00E52763" w:rsidRDefault="00E52763" w:rsidP="00FD3603">
      <w:pPr>
        <w:tabs>
          <w:tab w:val="left" w:pos="864"/>
        </w:tabs>
        <w:rPr>
          <w:lang w:val="de-DE"/>
        </w:rPr>
      </w:pPr>
      <w:r w:rsidRPr="00E52763">
        <w:rPr>
          <w:lang w:val="de-DE"/>
        </w:rPr>
        <w:t xml:space="preserve">Die Weltkugel </w:t>
      </w:r>
      <w:r w:rsidR="00530DC1" w:rsidRPr="00E52763">
        <w:rPr>
          <w:lang w:val="de-DE"/>
        </w:rPr>
        <w:t>in meinem Spiel</w:t>
      </w:r>
      <w:r w:rsidRPr="00E52763">
        <w:rPr>
          <w:lang w:val="de-DE"/>
        </w:rPr>
        <w:t xml:space="preserve"> dreht </w:t>
      </w:r>
      <w:r>
        <w:rPr>
          <w:lang w:val="de-DE"/>
        </w:rPr>
        <w:t>sich in die falsche Richtung, da ich nicht herausgefunden habe, wie die Parameter richtig zu schreiben sind:</w:t>
      </w:r>
    </w:p>
    <w:p w14:paraId="60ACF541" w14:textId="77777777" w:rsidR="00530DC1" w:rsidRDefault="00530DC1" w:rsidP="00FD3603">
      <w:pPr>
        <w:tabs>
          <w:tab w:val="left" w:pos="864"/>
        </w:tabs>
        <w:rPr>
          <w:noProof/>
          <w:lang w:val="de-DE"/>
        </w:rPr>
      </w:pPr>
      <w:r>
        <w:rPr>
          <w:noProof/>
          <w:lang w:val="de-DE"/>
        </w:rPr>
        <w:drawing>
          <wp:inline distT="0" distB="0" distL="0" distR="0" wp14:anchorId="586D0F10" wp14:editId="6AE7C216">
            <wp:extent cx="5274945" cy="329311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ttion F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3293110"/>
                    </a:xfrm>
                    <a:prstGeom prst="rect">
                      <a:avLst/>
                    </a:prstGeom>
                  </pic:spPr>
                </pic:pic>
              </a:graphicData>
            </a:graphic>
          </wp:inline>
        </w:drawing>
      </w:r>
    </w:p>
    <w:p w14:paraId="71414498" w14:textId="77777777" w:rsidR="006868A7" w:rsidRDefault="006868A7" w:rsidP="006868A7">
      <w:pPr>
        <w:pStyle w:val="Heading1"/>
        <w:numPr>
          <w:ilvl w:val="0"/>
          <w:numId w:val="0"/>
        </w:numPr>
      </w:pPr>
    </w:p>
    <w:p w14:paraId="6649B440" w14:textId="5466E3AD" w:rsidR="002200D8" w:rsidRDefault="002200D8" w:rsidP="006868A7">
      <w:pPr>
        <w:pStyle w:val="Heading1"/>
      </w:pPr>
      <w:bookmarkStart w:id="0" w:name="_GoBack"/>
      <w:bookmarkEnd w:id="0"/>
      <w:r>
        <w:lastRenderedPageBreak/>
        <w:t>Resources used</w:t>
      </w:r>
    </w:p>
    <w:p w14:paraId="3494DBD5" w14:textId="77777777" w:rsidR="00686796" w:rsidRPr="00686796" w:rsidRDefault="00686796" w:rsidP="00686796">
      <w:pPr>
        <w:ind w:left="0"/>
      </w:pPr>
      <w:r w:rsidRPr="00686796">
        <w:t>* Globe: https://www.turbosquid.com/FullPreview/Index.cfm/ID/748104</w:t>
      </w:r>
    </w:p>
    <w:p w14:paraId="4DC25963" w14:textId="77777777" w:rsidR="00686796" w:rsidRDefault="00686796" w:rsidP="00686796">
      <w:pPr>
        <w:ind w:left="0"/>
      </w:pPr>
      <w:r w:rsidRPr="00686796">
        <w:t xml:space="preserve">* Madrid Image: </w:t>
      </w:r>
      <w:hyperlink r:id="rId17" w:history="1">
        <w:r w:rsidRPr="00D2453C">
          <w:rPr>
            <w:rStyle w:val="Hyperlink"/>
          </w:rPr>
          <w:t>https://www.zuklin.at/al_product/madrid-im-herbst/</w:t>
        </w:r>
      </w:hyperlink>
    </w:p>
    <w:p w14:paraId="33EC1118" w14:textId="77777777" w:rsidR="008226A0" w:rsidRDefault="008226A0" w:rsidP="008226A0">
      <w:pPr>
        <w:pStyle w:val="Heading1"/>
      </w:pPr>
      <w:r>
        <w:t>Endergebnis</w:t>
      </w:r>
    </w:p>
    <w:p w14:paraId="02588F4D" w14:textId="77777777" w:rsidR="00686796" w:rsidRPr="007E5A9C" w:rsidRDefault="007E5A9C" w:rsidP="00686796">
      <w:pPr>
        <w:ind w:left="0"/>
        <w:rPr>
          <w:lang w:val="de-DE"/>
        </w:rPr>
      </w:pPr>
      <w:r w:rsidRPr="007E5A9C">
        <w:rPr>
          <w:lang w:val="de-DE"/>
        </w:rPr>
        <w:t>Leider hatte ich aufgrund meiner Di</w:t>
      </w:r>
      <w:r>
        <w:rPr>
          <w:lang w:val="de-DE"/>
        </w:rPr>
        <w:t>plomarbeit wenig Zeit mich mit diesem Projekt zu beschäftigen</w:t>
      </w:r>
      <w:r w:rsidR="003536EC">
        <w:rPr>
          <w:lang w:val="de-DE"/>
        </w:rPr>
        <w:t xml:space="preserve">. </w:t>
      </w:r>
      <w:r>
        <w:rPr>
          <w:lang w:val="de-DE"/>
        </w:rPr>
        <w:t>Dieses Projekt viel leider in die „heiße Phase“ meines Teils der Diplomarbeit</w:t>
      </w:r>
      <w:r w:rsidR="003536EC">
        <w:rPr>
          <w:lang w:val="de-DE"/>
        </w:rPr>
        <w:t xml:space="preserve">, da ich fertig werden musste damit meine Teamkolleginnen </w:t>
      </w:r>
      <w:r w:rsidR="00F022BE">
        <w:rPr>
          <w:lang w:val="de-DE"/>
        </w:rPr>
        <w:t>mit ihrem Teil</w:t>
      </w:r>
      <w:r w:rsidR="003536EC">
        <w:rPr>
          <w:lang w:val="de-DE"/>
        </w:rPr>
        <w:t xml:space="preserve"> der Arbeit beginnen konnten.</w:t>
      </w:r>
      <w:r>
        <w:rPr>
          <w:lang w:val="de-DE"/>
        </w:rPr>
        <w:t xml:space="preserve"> </w:t>
      </w:r>
      <w:r w:rsidR="00777CD2">
        <w:rPr>
          <w:lang w:val="de-DE"/>
        </w:rPr>
        <w:t>Dadurch,</w:t>
      </w:r>
      <w:r w:rsidR="00CC3EA6">
        <w:rPr>
          <w:lang w:val="de-DE"/>
        </w:rPr>
        <w:t xml:space="preserve"> dass ich auch einmal krank war und es mir nicht wirklich möglich war zu Hause am Projekt zu arbeiten, sieht mein Projekt leider etwas mager aus. Dennoch enthält es einen sich drehenden Globus, das Spiel kann in VR gestartet werden und ich habe mein </w:t>
      </w:r>
      <w:r w:rsidR="00777CD2">
        <w:rPr>
          <w:lang w:val="de-DE"/>
        </w:rPr>
        <w:t>Bestes</w:t>
      </w:r>
      <w:r w:rsidR="00CC3EA6">
        <w:rPr>
          <w:lang w:val="de-DE"/>
        </w:rPr>
        <w:t xml:space="preserve"> gegeben meine Fehler und Probleme zu dokumentieren</w:t>
      </w:r>
      <w:r w:rsidR="00777CD2">
        <w:rPr>
          <w:lang w:val="de-DE"/>
        </w:rPr>
        <w:t>.</w:t>
      </w:r>
      <w:r w:rsidR="003536EC">
        <w:rPr>
          <w:lang w:val="de-DE"/>
        </w:rPr>
        <w:t xml:space="preserve"> Ich habe mich bemüht so viel wie möglich zu schaffen.</w:t>
      </w:r>
    </w:p>
    <w:sectPr w:rsidR="00686796" w:rsidRPr="007E5A9C">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70583" w14:textId="77777777" w:rsidR="003F225D" w:rsidRDefault="003F225D">
      <w:pPr>
        <w:spacing w:after="0" w:line="240" w:lineRule="auto"/>
      </w:pPr>
      <w:r>
        <w:separator/>
      </w:r>
    </w:p>
    <w:p w14:paraId="3D1B56D8" w14:textId="77777777" w:rsidR="003F225D" w:rsidRDefault="003F225D"/>
  </w:endnote>
  <w:endnote w:type="continuationSeparator" w:id="0">
    <w:p w14:paraId="03FE440C" w14:textId="77777777" w:rsidR="003F225D" w:rsidRDefault="003F225D">
      <w:pPr>
        <w:spacing w:after="0" w:line="240" w:lineRule="auto"/>
      </w:pPr>
      <w:r>
        <w:continuationSeparator/>
      </w:r>
    </w:p>
    <w:p w14:paraId="4C8535EF" w14:textId="77777777" w:rsidR="003F225D" w:rsidRDefault="003F22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D4199"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4B4F0" w14:textId="77777777" w:rsidR="003F225D" w:rsidRDefault="003F225D">
      <w:pPr>
        <w:spacing w:after="0" w:line="240" w:lineRule="auto"/>
      </w:pPr>
      <w:r>
        <w:separator/>
      </w:r>
    </w:p>
    <w:p w14:paraId="75CE53E5" w14:textId="77777777" w:rsidR="003F225D" w:rsidRDefault="003F225D"/>
  </w:footnote>
  <w:footnote w:type="continuationSeparator" w:id="0">
    <w:p w14:paraId="3E70A545" w14:textId="77777777" w:rsidR="003F225D" w:rsidRDefault="003F225D">
      <w:pPr>
        <w:spacing w:after="0" w:line="240" w:lineRule="auto"/>
      </w:pPr>
      <w:r>
        <w:continuationSeparator/>
      </w:r>
    </w:p>
    <w:p w14:paraId="02811A0B" w14:textId="77777777" w:rsidR="003F225D" w:rsidRDefault="003F22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72660555"/>
    <w:multiLevelType w:val="hybridMultilevel"/>
    <w:tmpl w:val="CD3AB944"/>
    <w:lvl w:ilvl="0" w:tplc="96A6D772">
      <w:start w:val="18"/>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36"/>
    <w:rsid w:val="00022A5D"/>
    <w:rsid w:val="00033CB9"/>
    <w:rsid w:val="00094904"/>
    <w:rsid w:val="001001FC"/>
    <w:rsid w:val="001C09C1"/>
    <w:rsid w:val="001D71B5"/>
    <w:rsid w:val="001E2BAC"/>
    <w:rsid w:val="002200D8"/>
    <w:rsid w:val="0022340C"/>
    <w:rsid w:val="002272D7"/>
    <w:rsid w:val="002C6F1D"/>
    <w:rsid w:val="002F5713"/>
    <w:rsid w:val="003536EC"/>
    <w:rsid w:val="003D42D2"/>
    <w:rsid w:val="003D6A6C"/>
    <w:rsid w:val="003F225D"/>
    <w:rsid w:val="00436924"/>
    <w:rsid w:val="004942CE"/>
    <w:rsid w:val="004E4C20"/>
    <w:rsid w:val="00530DC1"/>
    <w:rsid w:val="00570EA9"/>
    <w:rsid w:val="005C2810"/>
    <w:rsid w:val="00664A11"/>
    <w:rsid w:val="006703F7"/>
    <w:rsid w:val="00686796"/>
    <w:rsid w:val="006868A7"/>
    <w:rsid w:val="006C6955"/>
    <w:rsid w:val="006D2229"/>
    <w:rsid w:val="00726836"/>
    <w:rsid w:val="00777CD2"/>
    <w:rsid w:val="007A3493"/>
    <w:rsid w:val="007E5A9C"/>
    <w:rsid w:val="007F2FB8"/>
    <w:rsid w:val="008226A0"/>
    <w:rsid w:val="00870BFE"/>
    <w:rsid w:val="008C237E"/>
    <w:rsid w:val="008D6FBC"/>
    <w:rsid w:val="008F2153"/>
    <w:rsid w:val="009431A0"/>
    <w:rsid w:val="009C584D"/>
    <w:rsid w:val="00B743DD"/>
    <w:rsid w:val="00CC3EA6"/>
    <w:rsid w:val="00CE286D"/>
    <w:rsid w:val="00D04439"/>
    <w:rsid w:val="00D661B6"/>
    <w:rsid w:val="00D91485"/>
    <w:rsid w:val="00E06DD8"/>
    <w:rsid w:val="00E525FA"/>
    <w:rsid w:val="00E52763"/>
    <w:rsid w:val="00E62D57"/>
    <w:rsid w:val="00E927A1"/>
    <w:rsid w:val="00EA2621"/>
    <w:rsid w:val="00EE3FAF"/>
    <w:rsid w:val="00F022BE"/>
    <w:rsid w:val="00FD36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6930"/>
  <w15:chartTrackingRefBased/>
  <w15:docId w15:val="{0BB015BD-5A5D-E743-AD68-F7E180AC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D91485"/>
    <w:rPr>
      <w:color w:val="58A8AD" w:themeColor="hyperlink"/>
      <w:u w:val="single"/>
    </w:rPr>
  </w:style>
  <w:style w:type="character" w:styleId="UnresolvedMention">
    <w:name w:val="Unresolved Mention"/>
    <w:basedOn w:val="DefaultParagraphFont"/>
    <w:uiPriority w:val="99"/>
    <w:semiHidden/>
    <w:unhideWhenUsed/>
    <w:rsid w:val="00D914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1155">
      <w:bodyDiv w:val="1"/>
      <w:marLeft w:val="0"/>
      <w:marRight w:val="0"/>
      <w:marTop w:val="0"/>
      <w:marBottom w:val="0"/>
      <w:divBdr>
        <w:top w:val="none" w:sz="0" w:space="0" w:color="auto"/>
        <w:left w:val="none" w:sz="0" w:space="0" w:color="auto"/>
        <w:bottom w:val="none" w:sz="0" w:space="0" w:color="auto"/>
        <w:right w:val="none" w:sz="0" w:space="0" w:color="auto"/>
      </w:divBdr>
      <w:divsChild>
        <w:div w:id="444665215">
          <w:marLeft w:val="0"/>
          <w:marRight w:val="0"/>
          <w:marTop w:val="0"/>
          <w:marBottom w:val="0"/>
          <w:divBdr>
            <w:top w:val="none" w:sz="0" w:space="0" w:color="auto"/>
            <w:left w:val="none" w:sz="0" w:space="0" w:color="auto"/>
            <w:bottom w:val="none" w:sz="0" w:space="0" w:color="auto"/>
            <w:right w:val="none" w:sz="0" w:space="0" w:color="auto"/>
          </w:divBdr>
        </w:div>
        <w:div w:id="1108542791">
          <w:marLeft w:val="0"/>
          <w:marRight w:val="0"/>
          <w:marTop w:val="0"/>
          <w:marBottom w:val="0"/>
          <w:divBdr>
            <w:top w:val="none" w:sz="0" w:space="0" w:color="auto"/>
            <w:left w:val="none" w:sz="0" w:space="0" w:color="auto"/>
            <w:bottom w:val="none" w:sz="0" w:space="0" w:color="auto"/>
            <w:right w:val="none" w:sz="0" w:space="0" w:color="auto"/>
          </w:divBdr>
        </w:div>
        <w:div w:id="1909460714">
          <w:marLeft w:val="0"/>
          <w:marRight w:val="0"/>
          <w:marTop w:val="0"/>
          <w:marBottom w:val="0"/>
          <w:divBdr>
            <w:top w:val="none" w:sz="0" w:space="0" w:color="auto"/>
            <w:left w:val="none" w:sz="0" w:space="0" w:color="auto"/>
            <w:bottom w:val="none" w:sz="0" w:space="0" w:color="auto"/>
            <w:right w:val="none" w:sz="0" w:space="0" w:color="auto"/>
          </w:divBdr>
        </w:div>
        <w:div w:id="800542323">
          <w:marLeft w:val="0"/>
          <w:marRight w:val="0"/>
          <w:marTop w:val="0"/>
          <w:marBottom w:val="0"/>
          <w:divBdr>
            <w:top w:val="none" w:sz="0" w:space="0" w:color="auto"/>
            <w:left w:val="none" w:sz="0" w:space="0" w:color="auto"/>
            <w:bottom w:val="none" w:sz="0" w:space="0" w:color="auto"/>
            <w:right w:val="none" w:sz="0" w:space="0" w:color="auto"/>
          </w:divBdr>
        </w:div>
        <w:div w:id="945774611">
          <w:marLeft w:val="0"/>
          <w:marRight w:val="0"/>
          <w:marTop w:val="0"/>
          <w:marBottom w:val="0"/>
          <w:divBdr>
            <w:top w:val="none" w:sz="0" w:space="0" w:color="auto"/>
            <w:left w:val="none" w:sz="0" w:space="0" w:color="auto"/>
            <w:bottom w:val="none" w:sz="0" w:space="0" w:color="auto"/>
            <w:right w:val="none" w:sz="0" w:space="0" w:color="auto"/>
          </w:divBdr>
        </w:div>
        <w:div w:id="1803618837">
          <w:marLeft w:val="0"/>
          <w:marRight w:val="0"/>
          <w:marTop w:val="0"/>
          <w:marBottom w:val="0"/>
          <w:divBdr>
            <w:top w:val="none" w:sz="0" w:space="0" w:color="auto"/>
            <w:left w:val="none" w:sz="0" w:space="0" w:color="auto"/>
            <w:bottom w:val="none" w:sz="0" w:space="0" w:color="auto"/>
            <w:right w:val="none" w:sz="0" w:space="0" w:color="auto"/>
          </w:divBdr>
        </w:div>
        <w:div w:id="1124694955">
          <w:marLeft w:val="0"/>
          <w:marRight w:val="0"/>
          <w:marTop w:val="0"/>
          <w:marBottom w:val="0"/>
          <w:divBdr>
            <w:top w:val="none" w:sz="0" w:space="0" w:color="auto"/>
            <w:left w:val="none" w:sz="0" w:space="0" w:color="auto"/>
            <w:bottom w:val="none" w:sz="0" w:space="0" w:color="auto"/>
            <w:right w:val="none" w:sz="0" w:space="0" w:color="auto"/>
          </w:divBdr>
        </w:div>
        <w:div w:id="100803297">
          <w:marLeft w:val="0"/>
          <w:marRight w:val="0"/>
          <w:marTop w:val="0"/>
          <w:marBottom w:val="0"/>
          <w:divBdr>
            <w:top w:val="none" w:sz="0" w:space="0" w:color="auto"/>
            <w:left w:val="none" w:sz="0" w:space="0" w:color="auto"/>
            <w:bottom w:val="none" w:sz="0" w:space="0" w:color="auto"/>
            <w:right w:val="none" w:sz="0" w:space="0" w:color="auto"/>
          </w:divBdr>
        </w:div>
        <w:div w:id="320936835">
          <w:marLeft w:val="0"/>
          <w:marRight w:val="0"/>
          <w:marTop w:val="0"/>
          <w:marBottom w:val="0"/>
          <w:divBdr>
            <w:top w:val="none" w:sz="0" w:space="0" w:color="auto"/>
            <w:left w:val="none" w:sz="0" w:space="0" w:color="auto"/>
            <w:bottom w:val="none" w:sz="0" w:space="0" w:color="auto"/>
            <w:right w:val="none" w:sz="0" w:space="0" w:color="auto"/>
          </w:divBdr>
        </w:div>
      </w:divsChild>
    </w:div>
    <w:div w:id="641545392">
      <w:bodyDiv w:val="1"/>
      <w:marLeft w:val="0"/>
      <w:marRight w:val="0"/>
      <w:marTop w:val="0"/>
      <w:marBottom w:val="0"/>
      <w:divBdr>
        <w:top w:val="none" w:sz="0" w:space="0" w:color="auto"/>
        <w:left w:val="none" w:sz="0" w:space="0" w:color="auto"/>
        <w:bottom w:val="none" w:sz="0" w:space="0" w:color="auto"/>
        <w:right w:val="none" w:sz="0" w:space="0" w:color="auto"/>
      </w:divBdr>
      <w:divsChild>
        <w:div w:id="1208682425">
          <w:marLeft w:val="0"/>
          <w:marRight w:val="0"/>
          <w:marTop w:val="0"/>
          <w:marBottom w:val="0"/>
          <w:divBdr>
            <w:top w:val="none" w:sz="0" w:space="0" w:color="auto"/>
            <w:left w:val="none" w:sz="0" w:space="0" w:color="auto"/>
            <w:bottom w:val="none" w:sz="0" w:space="0" w:color="auto"/>
            <w:right w:val="none" w:sz="0" w:space="0" w:color="auto"/>
          </w:divBdr>
        </w:div>
        <w:div w:id="1572277402">
          <w:marLeft w:val="0"/>
          <w:marRight w:val="0"/>
          <w:marTop w:val="0"/>
          <w:marBottom w:val="0"/>
          <w:divBdr>
            <w:top w:val="none" w:sz="0" w:space="0" w:color="auto"/>
            <w:left w:val="none" w:sz="0" w:space="0" w:color="auto"/>
            <w:bottom w:val="none" w:sz="0" w:space="0" w:color="auto"/>
            <w:right w:val="none" w:sz="0" w:space="0" w:color="auto"/>
          </w:divBdr>
        </w:div>
        <w:div w:id="138421274">
          <w:marLeft w:val="0"/>
          <w:marRight w:val="0"/>
          <w:marTop w:val="0"/>
          <w:marBottom w:val="0"/>
          <w:divBdr>
            <w:top w:val="none" w:sz="0" w:space="0" w:color="auto"/>
            <w:left w:val="none" w:sz="0" w:space="0" w:color="auto"/>
            <w:bottom w:val="none" w:sz="0" w:space="0" w:color="auto"/>
            <w:right w:val="none" w:sz="0" w:space="0" w:color="auto"/>
          </w:divBdr>
        </w:div>
        <w:div w:id="52121847">
          <w:marLeft w:val="0"/>
          <w:marRight w:val="0"/>
          <w:marTop w:val="0"/>
          <w:marBottom w:val="0"/>
          <w:divBdr>
            <w:top w:val="none" w:sz="0" w:space="0" w:color="auto"/>
            <w:left w:val="none" w:sz="0" w:space="0" w:color="auto"/>
            <w:bottom w:val="none" w:sz="0" w:space="0" w:color="auto"/>
            <w:right w:val="none" w:sz="0" w:space="0" w:color="auto"/>
          </w:divBdr>
        </w:div>
        <w:div w:id="549612360">
          <w:marLeft w:val="0"/>
          <w:marRight w:val="0"/>
          <w:marTop w:val="0"/>
          <w:marBottom w:val="0"/>
          <w:divBdr>
            <w:top w:val="none" w:sz="0" w:space="0" w:color="auto"/>
            <w:left w:val="none" w:sz="0" w:space="0" w:color="auto"/>
            <w:bottom w:val="none" w:sz="0" w:space="0" w:color="auto"/>
            <w:right w:val="none" w:sz="0" w:space="0" w:color="auto"/>
          </w:divBdr>
        </w:div>
        <w:div w:id="1264802686">
          <w:marLeft w:val="0"/>
          <w:marRight w:val="0"/>
          <w:marTop w:val="0"/>
          <w:marBottom w:val="0"/>
          <w:divBdr>
            <w:top w:val="none" w:sz="0" w:space="0" w:color="auto"/>
            <w:left w:val="none" w:sz="0" w:space="0" w:color="auto"/>
            <w:bottom w:val="none" w:sz="0" w:space="0" w:color="auto"/>
            <w:right w:val="none" w:sz="0" w:space="0" w:color="auto"/>
          </w:divBdr>
        </w:div>
        <w:div w:id="618220843">
          <w:marLeft w:val="0"/>
          <w:marRight w:val="0"/>
          <w:marTop w:val="0"/>
          <w:marBottom w:val="0"/>
          <w:divBdr>
            <w:top w:val="none" w:sz="0" w:space="0" w:color="auto"/>
            <w:left w:val="none" w:sz="0" w:space="0" w:color="auto"/>
            <w:bottom w:val="none" w:sz="0" w:space="0" w:color="auto"/>
            <w:right w:val="none" w:sz="0" w:space="0" w:color="auto"/>
          </w:divBdr>
        </w:div>
        <w:div w:id="14236468">
          <w:marLeft w:val="0"/>
          <w:marRight w:val="0"/>
          <w:marTop w:val="0"/>
          <w:marBottom w:val="0"/>
          <w:divBdr>
            <w:top w:val="none" w:sz="0" w:space="0" w:color="auto"/>
            <w:left w:val="none" w:sz="0" w:space="0" w:color="auto"/>
            <w:bottom w:val="none" w:sz="0" w:space="0" w:color="auto"/>
            <w:right w:val="none" w:sz="0" w:space="0" w:color="auto"/>
          </w:divBdr>
        </w:div>
        <w:div w:id="133680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zuklin.at/al_product/madrid-im-herb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iJ0oNYIUFJo"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glavan/Library/Containers/com.microsoft.Word/Data/Library/Application%20Support/Microsoft/Office/16.0/DTS/en-GB%7b81329BA4-0EDC-7E49-BD67-9E78728D8B8B%7d/%7bC063FEC4-739A-0749-939B-081D9BD683D7%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38</TotalTime>
  <Pages>7</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Glavan Sarah</dc:creator>
  <cp:keywords/>
  <dc:description/>
  <cp:lastModifiedBy>Glavan Sarah</cp:lastModifiedBy>
  <cp:revision>47</cp:revision>
  <dcterms:created xsi:type="dcterms:W3CDTF">2020-02-18T10:15:00Z</dcterms:created>
  <dcterms:modified xsi:type="dcterms:W3CDTF">2020-02-18T11:16:00Z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